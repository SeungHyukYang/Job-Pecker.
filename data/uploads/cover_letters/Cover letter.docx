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722" w:type="pct"/>
        <w:tblInd w:w="-540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712"/>
      </w:tblGrid>
      <w:tr w:rsidR="00692703" w:rsidRPr="00CF1A49" w14:paraId="25ACADB2" w14:textId="77777777" w:rsidTr="00E269B3">
        <w:trPr>
          <w:trHeight w:hRule="exact" w:val="1345"/>
        </w:trPr>
        <w:tc>
          <w:tcPr>
            <w:tcW w:w="10711" w:type="dxa"/>
            <w:tcMar>
              <w:top w:w="0" w:type="dxa"/>
              <w:bottom w:w="0" w:type="dxa"/>
            </w:tcMar>
          </w:tcPr>
          <w:p w14:paraId="02762F88" w14:textId="4FADC05B" w:rsidR="00692703" w:rsidRPr="006F3A64" w:rsidRDefault="00117518" w:rsidP="00913946">
            <w:pPr>
              <w:pStyle w:val="Title"/>
              <w:rPr>
                <w:sz w:val="60"/>
                <w:szCs w:val="60"/>
              </w:rPr>
            </w:pPr>
            <w:r w:rsidRPr="006F3A64">
              <w:rPr>
                <w:sz w:val="60"/>
                <w:szCs w:val="60"/>
              </w:rPr>
              <w:t>Seung Hyuk</w:t>
            </w:r>
            <w:r w:rsidR="001D0BE4" w:rsidRPr="006F3A64">
              <w:rPr>
                <w:rFonts w:hint="eastAsia"/>
                <w:sz w:val="60"/>
                <w:szCs w:val="60"/>
                <w:lang w:eastAsia="ko-KR"/>
              </w:rPr>
              <w:t xml:space="preserve"> (Sam</w:t>
            </w:r>
            <w:r w:rsidR="00B56B9D" w:rsidRPr="006F3A64">
              <w:rPr>
                <w:rFonts w:hint="eastAsia"/>
                <w:sz w:val="60"/>
                <w:szCs w:val="60"/>
                <w:lang w:eastAsia="ko-KR"/>
              </w:rPr>
              <w:t>)</w:t>
            </w:r>
            <w:r w:rsidR="00692703" w:rsidRPr="006F3A64">
              <w:rPr>
                <w:sz w:val="60"/>
                <w:szCs w:val="60"/>
              </w:rPr>
              <w:t xml:space="preserve"> </w:t>
            </w:r>
            <w:r w:rsidRPr="006F3A64">
              <w:rPr>
                <w:rStyle w:val="IntenseEmphasis"/>
                <w:sz w:val="60"/>
                <w:szCs w:val="60"/>
              </w:rPr>
              <w:t>Yang</w:t>
            </w:r>
          </w:p>
          <w:p w14:paraId="32094B88" w14:textId="66441645" w:rsidR="002F2637" w:rsidRDefault="00692703" w:rsidP="002F2637">
            <w:pPr>
              <w:pStyle w:val="ContactInfoEmphasis"/>
              <w:rPr>
                <w:lang w:eastAsia="ko-KR"/>
              </w:rPr>
            </w:pPr>
            <w:r w:rsidRPr="00CF1A49">
              <w:t xml:space="preserve"> </w:t>
            </w:r>
            <w:r w:rsidR="002B1B36">
              <w:rPr>
                <w:rFonts w:hint="eastAsia"/>
                <w:lang w:eastAsia="ko-KR"/>
              </w:rPr>
              <w:t>027-239-8881</w:t>
            </w:r>
            <w:r w:rsidR="001B048C">
              <w:rPr>
                <w:rFonts w:hint="eastAsia"/>
                <w:lang w:eastAsia="ko-KR"/>
              </w:rPr>
              <w:t xml:space="preserve">, </w:t>
            </w:r>
            <w:r w:rsidR="0081063D">
              <w:rPr>
                <w:rFonts w:hint="eastAsia"/>
                <w:lang w:eastAsia="ko-KR"/>
              </w:rPr>
              <w:t>sam.yanggp@gmail.com</w:t>
            </w:r>
          </w:p>
          <w:p w14:paraId="4E072A7A" w14:textId="6BDCB126" w:rsidR="000A0F3E" w:rsidRDefault="006C316E" w:rsidP="002F2637">
            <w:pPr>
              <w:pStyle w:val="ContactInfoEmphasis"/>
              <w:contextualSpacing w:val="0"/>
              <w:rPr>
                <w:rStyle w:val="Hyperlink"/>
                <w:lang w:eastAsia="ko-KR"/>
              </w:rPr>
            </w:pPr>
            <w:hyperlink r:id="rId10" w:history="1">
              <w:r w:rsidRPr="006C316E">
                <w:rPr>
                  <w:rStyle w:val="Hyperlink"/>
                  <w:rFonts w:hint="eastAsia"/>
                  <w:lang w:eastAsia="ko-KR"/>
                </w:rPr>
                <w:t>LinkedIn Profile</w:t>
              </w:r>
            </w:hyperlink>
          </w:p>
          <w:p w14:paraId="215DC71F" w14:textId="496FD2CB" w:rsidR="006C316E" w:rsidRPr="00CF1A49" w:rsidRDefault="006C316E" w:rsidP="002F2637">
            <w:pPr>
              <w:pStyle w:val="ContactInfoEmphasis"/>
              <w:contextualSpacing w:val="0"/>
            </w:pPr>
          </w:p>
        </w:tc>
      </w:tr>
      <w:tr w:rsidR="005579C9" w:rsidRPr="00CF1A49" w14:paraId="77133779" w14:textId="77777777" w:rsidTr="005F7ED2">
        <w:trPr>
          <w:trHeight w:hRule="exact" w:val="544"/>
        </w:trPr>
        <w:tc>
          <w:tcPr>
            <w:tcW w:w="10711" w:type="dxa"/>
            <w:tcMar>
              <w:top w:w="0" w:type="dxa"/>
              <w:bottom w:w="0" w:type="dxa"/>
            </w:tcMar>
          </w:tcPr>
          <w:p w14:paraId="6C904E28" w14:textId="77777777" w:rsidR="005579C9" w:rsidRDefault="005579C9" w:rsidP="005579C9"/>
        </w:tc>
      </w:tr>
      <w:tr w:rsidR="005579C9" w:rsidRPr="00307C87" w14:paraId="7F9ECB49" w14:textId="77777777" w:rsidTr="005F7ED2">
        <w:tblPrEx>
          <w:tblBorders>
            <w:left w:val="dotted" w:sz="18" w:space="0" w:color="BFBFBF" w:themeColor="background1" w:themeShade="BF"/>
          </w:tblBorders>
          <w:tblCellMar>
            <w:left w:w="576" w:type="dxa"/>
            <w:bottom w:w="0" w:type="dxa"/>
          </w:tblCellMar>
          <w:tblLook w:val="0620" w:firstRow="1" w:lastRow="0" w:firstColumn="0" w:lastColumn="0" w:noHBand="1" w:noVBand="1"/>
        </w:tblPrEx>
        <w:trPr>
          <w:trHeight w:val="8914"/>
        </w:trPr>
        <w:tc>
          <w:tcPr>
            <w:tcW w:w="10711" w:type="dxa"/>
          </w:tcPr>
          <w:p w14:paraId="49619F0F" w14:textId="0712177E" w:rsidR="0065141F" w:rsidRPr="0065141F" w:rsidRDefault="00E269B3" w:rsidP="0065141F">
            <w:pPr>
              <w:rPr>
                <w:b/>
                <w:bCs/>
                <w:color w:val="1D824C" w:themeColor="accent1"/>
                <w:szCs w:val="24"/>
              </w:rPr>
            </w:pPr>
            <w:r w:rsidRPr="00E269B3">
              <w:rPr>
                <w:rFonts w:eastAsiaTheme="majorEastAsia" w:cstheme="majorBidi"/>
                <w:b/>
                <w:caps/>
                <w:color w:val="1D824C" w:themeColor="accent1"/>
                <w:szCs w:val="24"/>
              </w:rPr>
              <w:t xml:space="preserve">Cover Letter </w:t>
            </w:r>
          </w:p>
          <w:p w14:paraId="5CADA212" w14:textId="411FEAAD" w:rsidR="00E269B3" w:rsidRDefault="00E269B3" w:rsidP="00E25F53">
            <w:pPr>
              <w:rPr>
                <w:rFonts w:eastAsiaTheme="majorEastAsia" w:cstheme="majorBidi"/>
                <w:b/>
                <w:caps/>
                <w:color w:val="1D824C" w:themeColor="accent1"/>
                <w:szCs w:val="24"/>
              </w:rPr>
            </w:pPr>
          </w:p>
          <w:p w14:paraId="61DBFA12" w14:textId="3DC7F6C5" w:rsidR="00E269B3" w:rsidRPr="00E269B3" w:rsidRDefault="00E269B3" w:rsidP="00E269B3">
            <w:pPr>
              <w:rPr>
                <w:szCs w:val="24"/>
              </w:rPr>
            </w:pPr>
            <w:r w:rsidRPr="00E269B3">
              <w:rPr>
                <w:szCs w:val="24"/>
              </w:rPr>
              <w:t>Dear Hiring Team,</w:t>
            </w:r>
          </w:p>
          <w:p w14:paraId="10E7AF61" w14:textId="77777777" w:rsidR="00E269B3" w:rsidRDefault="00E269B3" w:rsidP="00E269B3">
            <w:pPr>
              <w:rPr>
                <w:szCs w:val="24"/>
              </w:rPr>
            </w:pPr>
          </w:p>
          <w:p w14:paraId="10E31ED0" w14:textId="77777777" w:rsidR="00A570F1" w:rsidRDefault="00A570F1" w:rsidP="00A570F1">
            <w:pPr>
              <w:rPr>
                <w:szCs w:val="24"/>
              </w:rPr>
            </w:pPr>
            <w:r w:rsidRPr="00A570F1">
              <w:rPr>
                <w:szCs w:val="24"/>
              </w:rPr>
              <w:t>I am writing to express my interest in the Commercial &amp; Lease Analyst position at Secure Parking New Zealand. With a background in commercial analysis, pricing evaluation, and business performance reporting, I am excited about the opportunity to contribute analytical insights that support site performance and strategic growth across your parking portfolio.</w:t>
            </w:r>
          </w:p>
          <w:p w14:paraId="6A2A6CB3" w14:textId="77777777" w:rsidR="00A570F1" w:rsidRPr="00A570F1" w:rsidRDefault="00A570F1" w:rsidP="00A570F1">
            <w:pPr>
              <w:rPr>
                <w:szCs w:val="24"/>
              </w:rPr>
            </w:pPr>
          </w:p>
          <w:p w14:paraId="7421D06D" w14:textId="77777777" w:rsidR="00A570F1" w:rsidRDefault="00A570F1" w:rsidP="00A570F1">
            <w:pPr>
              <w:rPr>
                <w:szCs w:val="24"/>
              </w:rPr>
            </w:pPr>
            <w:r w:rsidRPr="00A570F1">
              <w:rPr>
                <w:szCs w:val="24"/>
              </w:rPr>
              <w:t xml:space="preserve">In my role as a Logistics &amp; Purchasing Specialist at </w:t>
            </w:r>
            <w:proofErr w:type="spellStart"/>
            <w:r w:rsidRPr="00A570F1">
              <w:rPr>
                <w:szCs w:val="24"/>
              </w:rPr>
              <w:t>Kiswel</w:t>
            </w:r>
            <w:proofErr w:type="spellEnd"/>
            <w:r w:rsidRPr="00A570F1">
              <w:rPr>
                <w:szCs w:val="24"/>
              </w:rPr>
              <w:t xml:space="preserve"> USA, I prepared weekly and monthly analytical reports evaluating product sales performance, inventory levels, and operational activity to support commercial decision making. I also conducted pricing and margin analysis by incorporating production and logistics costs to assess profitability and support pricing discussions.</w:t>
            </w:r>
          </w:p>
          <w:p w14:paraId="222C64A5" w14:textId="77777777" w:rsidR="00A570F1" w:rsidRPr="00A570F1" w:rsidRDefault="00A570F1" w:rsidP="00A570F1">
            <w:pPr>
              <w:rPr>
                <w:szCs w:val="24"/>
              </w:rPr>
            </w:pPr>
          </w:p>
          <w:p w14:paraId="5045CEA5" w14:textId="28751D0B" w:rsidR="00A570F1" w:rsidRDefault="00A570F1" w:rsidP="00A570F1">
            <w:pPr>
              <w:rPr>
                <w:szCs w:val="24"/>
              </w:rPr>
            </w:pPr>
            <w:r w:rsidRPr="00A570F1">
              <w:rPr>
                <w:szCs w:val="24"/>
              </w:rPr>
              <w:t xml:space="preserve">In addition, my experience as a PPC Campaign Manager involved </w:t>
            </w:r>
            <w:r w:rsidRPr="00A570F1">
              <w:rPr>
                <w:szCs w:val="24"/>
              </w:rPr>
              <w:t>analyzing</w:t>
            </w:r>
            <w:r w:rsidRPr="00A570F1">
              <w:rPr>
                <w:szCs w:val="24"/>
              </w:rPr>
              <w:t xml:space="preserve"> marketing performance data, identifying customer </w:t>
            </w:r>
            <w:r w:rsidRPr="00A570F1">
              <w:rPr>
                <w:szCs w:val="24"/>
              </w:rPr>
              <w:t>behavior</w:t>
            </w:r>
            <w:r w:rsidRPr="00A570F1">
              <w:rPr>
                <w:szCs w:val="24"/>
              </w:rPr>
              <w:t xml:space="preserve"> patterns, and supporting campaign </w:t>
            </w:r>
            <w:r w:rsidRPr="00A570F1">
              <w:rPr>
                <w:szCs w:val="24"/>
              </w:rPr>
              <w:t>optimization</w:t>
            </w:r>
            <w:r w:rsidRPr="00A570F1">
              <w:rPr>
                <w:szCs w:val="24"/>
              </w:rPr>
              <w:t xml:space="preserve"> through data-driven insights. Combined with my Master’s degree in Marketing Analytics, where I applied regression modelling, segmentation analysis, and business intelligence reporting, I developed strong analytical and commercial evaluation capabilities.</w:t>
            </w:r>
          </w:p>
          <w:p w14:paraId="3D04F25F" w14:textId="77777777" w:rsidR="00A570F1" w:rsidRPr="00A570F1" w:rsidRDefault="00A570F1" w:rsidP="00A570F1">
            <w:pPr>
              <w:rPr>
                <w:szCs w:val="24"/>
              </w:rPr>
            </w:pPr>
          </w:p>
          <w:p w14:paraId="21158342" w14:textId="72C9056F" w:rsidR="00A570F1" w:rsidRPr="00A570F1" w:rsidRDefault="00A570F1" w:rsidP="00A570F1">
            <w:pPr>
              <w:rPr>
                <w:szCs w:val="24"/>
              </w:rPr>
            </w:pPr>
            <w:r w:rsidRPr="00A570F1">
              <w:rPr>
                <w:szCs w:val="24"/>
              </w:rPr>
              <w:t xml:space="preserve">I am particularly interested in this role because it combines financial analysis, market research, and strategic decision support. I would welcome the opportunity to apply my analytical skills to support forecasting, site feasibility analysis, and performance </w:t>
            </w:r>
            <w:r w:rsidRPr="00A570F1">
              <w:rPr>
                <w:szCs w:val="24"/>
              </w:rPr>
              <w:t>optimization</w:t>
            </w:r>
            <w:r w:rsidRPr="00A570F1">
              <w:rPr>
                <w:szCs w:val="24"/>
              </w:rPr>
              <w:t xml:space="preserve"> at Secure Parking.</w:t>
            </w:r>
          </w:p>
          <w:p w14:paraId="37860950" w14:textId="77777777" w:rsidR="003F52E9" w:rsidRPr="003F52E9" w:rsidRDefault="003F52E9" w:rsidP="003F52E9">
            <w:pPr>
              <w:rPr>
                <w:szCs w:val="24"/>
              </w:rPr>
            </w:pPr>
          </w:p>
          <w:p w14:paraId="78C2CF64" w14:textId="77777777" w:rsidR="003F52E9" w:rsidRPr="003F52E9" w:rsidRDefault="003F52E9" w:rsidP="003F52E9">
            <w:pPr>
              <w:rPr>
                <w:szCs w:val="24"/>
              </w:rPr>
            </w:pPr>
            <w:r w:rsidRPr="003F52E9">
              <w:rPr>
                <w:szCs w:val="24"/>
              </w:rPr>
              <w:t>Kind regards,</w:t>
            </w:r>
          </w:p>
          <w:p w14:paraId="6DA1702D" w14:textId="72233339" w:rsidR="00E269B3" w:rsidRDefault="00E269B3" w:rsidP="00E269B3">
            <w:pPr>
              <w:rPr>
                <w:b/>
                <w:bCs/>
                <w:szCs w:val="24"/>
              </w:rPr>
            </w:pPr>
          </w:p>
          <w:p w14:paraId="5005561C" w14:textId="77777777" w:rsidR="003F52E9" w:rsidRDefault="003F52E9" w:rsidP="00E269B3">
            <w:pPr>
              <w:rPr>
                <w:b/>
                <w:bCs/>
                <w:szCs w:val="24"/>
              </w:rPr>
            </w:pPr>
          </w:p>
          <w:p w14:paraId="7B762CBA" w14:textId="4B566FB5" w:rsidR="00CA60D2" w:rsidRPr="00307C87" w:rsidRDefault="0065141F" w:rsidP="0016680A">
            <w:pPr>
              <w:rPr>
                <w:szCs w:val="24"/>
              </w:rPr>
            </w:pPr>
            <w:r w:rsidRPr="0065141F">
              <w:rPr>
                <w:b/>
                <w:bCs/>
                <w:szCs w:val="24"/>
              </w:rPr>
              <w:t xml:space="preserve">Seung Hyuk (Sam) Yang </w:t>
            </w:r>
          </w:p>
        </w:tc>
      </w:tr>
    </w:tbl>
    <w:p w14:paraId="7671500B" w14:textId="5AA48F51" w:rsidR="00796B98" w:rsidRPr="00307C87" w:rsidRDefault="00796B98" w:rsidP="00E269B3">
      <w:pPr>
        <w:rPr>
          <w:szCs w:val="24"/>
          <w:lang w:eastAsia="ko-KR"/>
        </w:rPr>
      </w:pPr>
    </w:p>
    <w:sectPr w:rsidR="00796B98" w:rsidRPr="00307C87" w:rsidSect="00E269B3">
      <w:footerReference w:type="default" r:id="rId11"/>
      <w:headerReference w:type="first" r:id="rId12"/>
      <w:pgSz w:w="12240" w:h="15840" w:code="1"/>
      <w:pgMar w:top="950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C9F10" w14:textId="77777777" w:rsidR="008A217F" w:rsidRDefault="008A217F" w:rsidP="0068194B">
      <w:r>
        <w:separator/>
      </w:r>
    </w:p>
    <w:p w14:paraId="5DEEE4D4" w14:textId="77777777" w:rsidR="008A217F" w:rsidRDefault="008A217F"/>
    <w:p w14:paraId="30CD85D0" w14:textId="77777777" w:rsidR="008A217F" w:rsidRDefault="008A217F"/>
  </w:endnote>
  <w:endnote w:type="continuationSeparator" w:id="0">
    <w:p w14:paraId="48EB1029" w14:textId="77777777" w:rsidR="008A217F" w:rsidRDefault="008A217F" w:rsidP="0068194B">
      <w:r>
        <w:continuationSeparator/>
      </w:r>
    </w:p>
    <w:p w14:paraId="7CD7D52D" w14:textId="77777777" w:rsidR="008A217F" w:rsidRDefault="008A217F"/>
    <w:p w14:paraId="7F1A08D8" w14:textId="77777777" w:rsidR="008A217F" w:rsidRDefault="008A21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EC68C8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6B53E" w14:textId="77777777" w:rsidR="008A217F" w:rsidRDefault="008A217F" w:rsidP="0068194B">
      <w:r>
        <w:separator/>
      </w:r>
    </w:p>
    <w:p w14:paraId="02D3EA3D" w14:textId="77777777" w:rsidR="008A217F" w:rsidRDefault="008A217F"/>
    <w:p w14:paraId="16CDCA0E" w14:textId="77777777" w:rsidR="008A217F" w:rsidRDefault="008A217F"/>
  </w:footnote>
  <w:footnote w:type="continuationSeparator" w:id="0">
    <w:p w14:paraId="2D88D29A" w14:textId="77777777" w:rsidR="008A217F" w:rsidRDefault="008A217F" w:rsidP="0068194B">
      <w:r>
        <w:continuationSeparator/>
      </w:r>
    </w:p>
    <w:p w14:paraId="750421E7" w14:textId="77777777" w:rsidR="008A217F" w:rsidRDefault="008A217F"/>
    <w:p w14:paraId="3A959175" w14:textId="77777777" w:rsidR="008A217F" w:rsidRDefault="008A21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3150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B63905F" wp14:editId="65A675B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342381A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F484710"/>
    <w:multiLevelType w:val="hybridMultilevel"/>
    <w:tmpl w:val="A7E2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252551">
    <w:abstractNumId w:val="9"/>
  </w:num>
  <w:num w:numId="2" w16cid:durableId="831336611">
    <w:abstractNumId w:val="8"/>
  </w:num>
  <w:num w:numId="3" w16cid:durableId="171529712">
    <w:abstractNumId w:val="7"/>
  </w:num>
  <w:num w:numId="4" w16cid:durableId="1634290375">
    <w:abstractNumId w:val="6"/>
  </w:num>
  <w:num w:numId="5" w16cid:durableId="1438479696">
    <w:abstractNumId w:val="10"/>
  </w:num>
  <w:num w:numId="6" w16cid:durableId="50809896">
    <w:abstractNumId w:val="3"/>
  </w:num>
  <w:num w:numId="7" w16cid:durableId="712462347">
    <w:abstractNumId w:val="11"/>
  </w:num>
  <w:num w:numId="8" w16cid:durableId="319845888">
    <w:abstractNumId w:val="2"/>
  </w:num>
  <w:num w:numId="9" w16cid:durableId="1772891987">
    <w:abstractNumId w:val="12"/>
  </w:num>
  <w:num w:numId="10" w16cid:durableId="288244941">
    <w:abstractNumId w:val="5"/>
  </w:num>
  <w:num w:numId="11" w16cid:durableId="1205367489">
    <w:abstractNumId w:val="4"/>
  </w:num>
  <w:num w:numId="12" w16cid:durableId="252671718">
    <w:abstractNumId w:val="1"/>
  </w:num>
  <w:num w:numId="13" w16cid:durableId="1662390071">
    <w:abstractNumId w:val="0"/>
  </w:num>
  <w:num w:numId="14" w16cid:durableId="17449132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18"/>
    <w:rsid w:val="000001EF"/>
    <w:rsid w:val="0000036A"/>
    <w:rsid w:val="00002A3B"/>
    <w:rsid w:val="000059E1"/>
    <w:rsid w:val="00007322"/>
    <w:rsid w:val="00007728"/>
    <w:rsid w:val="0001556D"/>
    <w:rsid w:val="000162F0"/>
    <w:rsid w:val="00024584"/>
    <w:rsid w:val="00024730"/>
    <w:rsid w:val="00024FB1"/>
    <w:rsid w:val="00030C65"/>
    <w:rsid w:val="00035AD3"/>
    <w:rsid w:val="0004374A"/>
    <w:rsid w:val="0005578F"/>
    <w:rsid w:val="00055E95"/>
    <w:rsid w:val="00057141"/>
    <w:rsid w:val="0007021F"/>
    <w:rsid w:val="000704C5"/>
    <w:rsid w:val="000738BA"/>
    <w:rsid w:val="000773C8"/>
    <w:rsid w:val="00080444"/>
    <w:rsid w:val="000A0F3E"/>
    <w:rsid w:val="000A6C1D"/>
    <w:rsid w:val="000B1D6E"/>
    <w:rsid w:val="000B2BA5"/>
    <w:rsid w:val="000B5A81"/>
    <w:rsid w:val="000C43C2"/>
    <w:rsid w:val="000C4662"/>
    <w:rsid w:val="000C7AB7"/>
    <w:rsid w:val="000E1A0A"/>
    <w:rsid w:val="000F1842"/>
    <w:rsid w:val="000F2F8C"/>
    <w:rsid w:val="000F3FC2"/>
    <w:rsid w:val="0010006E"/>
    <w:rsid w:val="001035D0"/>
    <w:rsid w:val="001045A8"/>
    <w:rsid w:val="00112E5B"/>
    <w:rsid w:val="00113C68"/>
    <w:rsid w:val="00114A91"/>
    <w:rsid w:val="00117518"/>
    <w:rsid w:val="0012187C"/>
    <w:rsid w:val="00122574"/>
    <w:rsid w:val="001255C1"/>
    <w:rsid w:val="001301A4"/>
    <w:rsid w:val="00131E87"/>
    <w:rsid w:val="0014201D"/>
    <w:rsid w:val="001427E1"/>
    <w:rsid w:val="00144BCA"/>
    <w:rsid w:val="001573AA"/>
    <w:rsid w:val="00160097"/>
    <w:rsid w:val="00161979"/>
    <w:rsid w:val="00163668"/>
    <w:rsid w:val="0016680A"/>
    <w:rsid w:val="00171566"/>
    <w:rsid w:val="00174676"/>
    <w:rsid w:val="00174742"/>
    <w:rsid w:val="001755A8"/>
    <w:rsid w:val="00181A5E"/>
    <w:rsid w:val="00184014"/>
    <w:rsid w:val="0019116A"/>
    <w:rsid w:val="00192008"/>
    <w:rsid w:val="001974BD"/>
    <w:rsid w:val="001A069B"/>
    <w:rsid w:val="001A07D4"/>
    <w:rsid w:val="001A3914"/>
    <w:rsid w:val="001A45E8"/>
    <w:rsid w:val="001B01C5"/>
    <w:rsid w:val="001B0401"/>
    <w:rsid w:val="001B048C"/>
    <w:rsid w:val="001C0E68"/>
    <w:rsid w:val="001C4B6F"/>
    <w:rsid w:val="001C5897"/>
    <w:rsid w:val="001D0BE4"/>
    <w:rsid w:val="001D0BF1"/>
    <w:rsid w:val="001D7F9F"/>
    <w:rsid w:val="001E3120"/>
    <w:rsid w:val="001E7E0C"/>
    <w:rsid w:val="001F0BB0"/>
    <w:rsid w:val="001F1682"/>
    <w:rsid w:val="001F4E6D"/>
    <w:rsid w:val="001F6140"/>
    <w:rsid w:val="0020029E"/>
    <w:rsid w:val="00203008"/>
    <w:rsid w:val="00203573"/>
    <w:rsid w:val="0020597D"/>
    <w:rsid w:val="002104DF"/>
    <w:rsid w:val="00210AB6"/>
    <w:rsid w:val="00213B4C"/>
    <w:rsid w:val="002253B0"/>
    <w:rsid w:val="00226D30"/>
    <w:rsid w:val="00231A12"/>
    <w:rsid w:val="00236C95"/>
    <w:rsid w:val="00236D54"/>
    <w:rsid w:val="00237E4F"/>
    <w:rsid w:val="00241D8C"/>
    <w:rsid w:val="00241FDB"/>
    <w:rsid w:val="0024720C"/>
    <w:rsid w:val="00251BC6"/>
    <w:rsid w:val="002617AE"/>
    <w:rsid w:val="002638D0"/>
    <w:rsid w:val="002647D3"/>
    <w:rsid w:val="00271B76"/>
    <w:rsid w:val="002728EF"/>
    <w:rsid w:val="00274DBF"/>
    <w:rsid w:val="00275EAE"/>
    <w:rsid w:val="00281BEA"/>
    <w:rsid w:val="002826F8"/>
    <w:rsid w:val="00284637"/>
    <w:rsid w:val="00294998"/>
    <w:rsid w:val="00296C34"/>
    <w:rsid w:val="00297F18"/>
    <w:rsid w:val="002A1945"/>
    <w:rsid w:val="002A26BD"/>
    <w:rsid w:val="002A4BC1"/>
    <w:rsid w:val="002B1B36"/>
    <w:rsid w:val="002B2958"/>
    <w:rsid w:val="002B3FC8"/>
    <w:rsid w:val="002B55C2"/>
    <w:rsid w:val="002D128C"/>
    <w:rsid w:val="002D1CEF"/>
    <w:rsid w:val="002D23C5"/>
    <w:rsid w:val="002D6137"/>
    <w:rsid w:val="002D76F8"/>
    <w:rsid w:val="002E665B"/>
    <w:rsid w:val="002E7E61"/>
    <w:rsid w:val="002F05E5"/>
    <w:rsid w:val="002F254D"/>
    <w:rsid w:val="002F2637"/>
    <w:rsid w:val="002F30E4"/>
    <w:rsid w:val="002F4A6A"/>
    <w:rsid w:val="003021FB"/>
    <w:rsid w:val="00307120"/>
    <w:rsid w:val="00307140"/>
    <w:rsid w:val="003077A6"/>
    <w:rsid w:val="00307C87"/>
    <w:rsid w:val="00316DFF"/>
    <w:rsid w:val="00325B57"/>
    <w:rsid w:val="003264FF"/>
    <w:rsid w:val="00327D66"/>
    <w:rsid w:val="00332E36"/>
    <w:rsid w:val="003356F6"/>
    <w:rsid w:val="00336056"/>
    <w:rsid w:val="003413E1"/>
    <w:rsid w:val="003544E1"/>
    <w:rsid w:val="00362B1E"/>
    <w:rsid w:val="0036352A"/>
    <w:rsid w:val="00366398"/>
    <w:rsid w:val="003677F7"/>
    <w:rsid w:val="00374AF5"/>
    <w:rsid w:val="003756D5"/>
    <w:rsid w:val="00375F25"/>
    <w:rsid w:val="003854B1"/>
    <w:rsid w:val="00387C4F"/>
    <w:rsid w:val="00387E91"/>
    <w:rsid w:val="00392819"/>
    <w:rsid w:val="003933C8"/>
    <w:rsid w:val="00397FBB"/>
    <w:rsid w:val="003A0632"/>
    <w:rsid w:val="003A30E5"/>
    <w:rsid w:val="003A6ADF"/>
    <w:rsid w:val="003B1443"/>
    <w:rsid w:val="003B5928"/>
    <w:rsid w:val="003B59EB"/>
    <w:rsid w:val="003B651D"/>
    <w:rsid w:val="003C06D3"/>
    <w:rsid w:val="003C07E1"/>
    <w:rsid w:val="003C0E55"/>
    <w:rsid w:val="003C50AF"/>
    <w:rsid w:val="003C6EA5"/>
    <w:rsid w:val="003D380F"/>
    <w:rsid w:val="003D439B"/>
    <w:rsid w:val="003E160D"/>
    <w:rsid w:val="003E548E"/>
    <w:rsid w:val="003E64E7"/>
    <w:rsid w:val="003F1D5F"/>
    <w:rsid w:val="003F52E9"/>
    <w:rsid w:val="00404490"/>
    <w:rsid w:val="00404A2D"/>
    <w:rsid w:val="00405128"/>
    <w:rsid w:val="00406CFF"/>
    <w:rsid w:val="00410DDC"/>
    <w:rsid w:val="00413475"/>
    <w:rsid w:val="00416B25"/>
    <w:rsid w:val="00420592"/>
    <w:rsid w:val="00426A01"/>
    <w:rsid w:val="004319E0"/>
    <w:rsid w:val="00434500"/>
    <w:rsid w:val="00437E8C"/>
    <w:rsid w:val="00437F8B"/>
    <w:rsid w:val="00440225"/>
    <w:rsid w:val="00440CF3"/>
    <w:rsid w:val="00445380"/>
    <w:rsid w:val="00445C52"/>
    <w:rsid w:val="004479DD"/>
    <w:rsid w:val="00450815"/>
    <w:rsid w:val="00466CF6"/>
    <w:rsid w:val="004726BC"/>
    <w:rsid w:val="00474105"/>
    <w:rsid w:val="00475E5F"/>
    <w:rsid w:val="00480608"/>
    <w:rsid w:val="00480E6E"/>
    <w:rsid w:val="00481A69"/>
    <w:rsid w:val="00483A22"/>
    <w:rsid w:val="00485A18"/>
    <w:rsid w:val="00486277"/>
    <w:rsid w:val="00486FE9"/>
    <w:rsid w:val="00493875"/>
    <w:rsid w:val="00494CF6"/>
    <w:rsid w:val="00495F8D"/>
    <w:rsid w:val="004A1FAE"/>
    <w:rsid w:val="004A30B4"/>
    <w:rsid w:val="004A32FF"/>
    <w:rsid w:val="004B06EB"/>
    <w:rsid w:val="004B11B8"/>
    <w:rsid w:val="004B6AD0"/>
    <w:rsid w:val="004C112F"/>
    <w:rsid w:val="004C2D5D"/>
    <w:rsid w:val="004C33E1"/>
    <w:rsid w:val="004D0D13"/>
    <w:rsid w:val="004D362B"/>
    <w:rsid w:val="004D3D70"/>
    <w:rsid w:val="004E01EB"/>
    <w:rsid w:val="004E2794"/>
    <w:rsid w:val="00500364"/>
    <w:rsid w:val="00501D86"/>
    <w:rsid w:val="005039CF"/>
    <w:rsid w:val="005074A9"/>
    <w:rsid w:val="00510392"/>
    <w:rsid w:val="005124CD"/>
    <w:rsid w:val="00513E2A"/>
    <w:rsid w:val="00527C59"/>
    <w:rsid w:val="005303D2"/>
    <w:rsid w:val="00550857"/>
    <w:rsid w:val="005563DC"/>
    <w:rsid w:val="00556F3D"/>
    <w:rsid w:val="005579C9"/>
    <w:rsid w:val="005644BF"/>
    <w:rsid w:val="00566A35"/>
    <w:rsid w:val="0056701E"/>
    <w:rsid w:val="005718F6"/>
    <w:rsid w:val="005721AC"/>
    <w:rsid w:val="005740D7"/>
    <w:rsid w:val="00580CD6"/>
    <w:rsid w:val="00581F0D"/>
    <w:rsid w:val="00582E69"/>
    <w:rsid w:val="00591AF8"/>
    <w:rsid w:val="0059521E"/>
    <w:rsid w:val="005A0F26"/>
    <w:rsid w:val="005A1B10"/>
    <w:rsid w:val="005A239E"/>
    <w:rsid w:val="005A6850"/>
    <w:rsid w:val="005A7C97"/>
    <w:rsid w:val="005B1B1B"/>
    <w:rsid w:val="005B453F"/>
    <w:rsid w:val="005C57EF"/>
    <w:rsid w:val="005C5932"/>
    <w:rsid w:val="005D3CA7"/>
    <w:rsid w:val="005D4CC1"/>
    <w:rsid w:val="005E0986"/>
    <w:rsid w:val="005E147B"/>
    <w:rsid w:val="005E5E89"/>
    <w:rsid w:val="005F2F2B"/>
    <w:rsid w:val="005F2FA1"/>
    <w:rsid w:val="005F4B91"/>
    <w:rsid w:val="005F55D2"/>
    <w:rsid w:val="005F7ED2"/>
    <w:rsid w:val="006036C7"/>
    <w:rsid w:val="00607B9B"/>
    <w:rsid w:val="00611A18"/>
    <w:rsid w:val="00615DF1"/>
    <w:rsid w:val="00617EBC"/>
    <w:rsid w:val="006203F3"/>
    <w:rsid w:val="0062312F"/>
    <w:rsid w:val="00625F2C"/>
    <w:rsid w:val="006272D1"/>
    <w:rsid w:val="00627C5C"/>
    <w:rsid w:val="006377A7"/>
    <w:rsid w:val="0065141F"/>
    <w:rsid w:val="006618E9"/>
    <w:rsid w:val="00664399"/>
    <w:rsid w:val="0066498D"/>
    <w:rsid w:val="00664CC1"/>
    <w:rsid w:val="0068194B"/>
    <w:rsid w:val="00685DC0"/>
    <w:rsid w:val="0069251B"/>
    <w:rsid w:val="00692703"/>
    <w:rsid w:val="00693DC2"/>
    <w:rsid w:val="006A1962"/>
    <w:rsid w:val="006A48AE"/>
    <w:rsid w:val="006A6AD4"/>
    <w:rsid w:val="006B5D48"/>
    <w:rsid w:val="006B61AD"/>
    <w:rsid w:val="006B61F5"/>
    <w:rsid w:val="006B7D7B"/>
    <w:rsid w:val="006C1A5E"/>
    <w:rsid w:val="006C316E"/>
    <w:rsid w:val="006C5B44"/>
    <w:rsid w:val="006D10CA"/>
    <w:rsid w:val="006D16D6"/>
    <w:rsid w:val="006D29EE"/>
    <w:rsid w:val="006E1507"/>
    <w:rsid w:val="006E2AE1"/>
    <w:rsid w:val="006E4A1C"/>
    <w:rsid w:val="006E66D9"/>
    <w:rsid w:val="006E6B06"/>
    <w:rsid w:val="006E7F8C"/>
    <w:rsid w:val="006F3A64"/>
    <w:rsid w:val="006F52DF"/>
    <w:rsid w:val="00712D8B"/>
    <w:rsid w:val="007273B7"/>
    <w:rsid w:val="00733E0A"/>
    <w:rsid w:val="00735EFE"/>
    <w:rsid w:val="00737ED5"/>
    <w:rsid w:val="0074403D"/>
    <w:rsid w:val="00746D44"/>
    <w:rsid w:val="00747705"/>
    <w:rsid w:val="007538DC"/>
    <w:rsid w:val="00757803"/>
    <w:rsid w:val="0077194D"/>
    <w:rsid w:val="007728BF"/>
    <w:rsid w:val="00777982"/>
    <w:rsid w:val="007840E9"/>
    <w:rsid w:val="0079206B"/>
    <w:rsid w:val="00792514"/>
    <w:rsid w:val="007950FE"/>
    <w:rsid w:val="00796076"/>
    <w:rsid w:val="00796B98"/>
    <w:rsid w:val="007A29D8"/>
    <w:rsid w:val="007A4F33"/>
    <w:rsid w:val="007A5C18"/>
    <w:rsid w:val="007B0531"/>
    <w:rsid w:val="007B0A57"/>
    <w:rsid w:val="007B5F38"/>
    <w:rsid w:val="007B629A"/>
    <w:rsid w:val="007C0566"/>
    <w:rsid w:val="007C28E1"/>
    <w:rsid w:val="007C606B"/>
    <w:rsid w:val="007E1B70"/>
    <w:rsid w:val="007E49FF"/>
    <w:rsid w:val="007E5681"/>
    <w:rsid w:val="007E6A61"/>
    <w:rsid w:val="007F391B"/>
    <w:rsid w:val="00801140"/>
    <w:rsid w:val="00803404"/>
    <w:rsid w:val="0081063D"/>
    <w:rsid w:val="008124DA"/>
    <w:rsid w:val="0081383E"/>
    <w:rsid w:val="008157FA"/>
    <w:rsid w:val="0082425F"/>
    <w:rsid w:val="00834955"/>
    <w:rsid w:val="00842259"/>
    <w:rsid w:val="00844165"/>
    <w:rsid w:val="008473A9"/>
    <w:rsid w:val="0085191C"/>
    <w:rsid w:val="00855B59"/>
    <w:rsid w:val="00860461"/>
    <w:rsid w:val="008609FD"/>
    <w:rsid w:val="008612ED"/>
    <w:rsid w:val="0086487C"/>
    <w:rsid w:val="00864B8F"/>
    <w:rsid w:val="00870B20"/>
    <w:rsid w:val="00873A12"/>
    <w:rsid w:val="008762C0"/>
    <w:rsid w:val="008825E8"/>
    <w:rsid w:val="008829F8"/>
    <w:rsid w:val="00885897"/>
    <w:rsid w:val="00885C73"/>
    <w:rsid w:val="00891855"/>
    <w:rsid w:val="00891ADB"/>
    <w:rsid w:val="008A217F"/>
    <w:rsid w:val="008A44D6"/>
    <w:rsid w:val="008A6538"/>
    <w:rsid w:val="008A750B"/>
    <w:rsid w:val="008B3C40"/>
    <w:rsid w:val="008B73A5"/>
    <w:rsid w:val="008C0175"/>
    <w:rsid w:val="008C1D74"/>
    <w:rsid w:val="008C2BAB"/>
    <w:rsid w:val="008C7056"/>
    <w:rsid w:val="008D0407"/>
    <w:rsid w:val="008D1631"/>
    <w:rsid w:val="008D28FB"/>
    <w:rsid w:val="008D74B8"/>
    <w:rsid w:val="008E5EEA"/>
    <w:rsid w:val="008F1356"/>
    <w:rsid w:val="008F3B14"/>
    <w:rsid w:val="00901899"/>
    <w:rsid w:val="0090344B"/>
    <w:rsid w:val="00903801"/>
    <w:rsid w:val="00905715"/>
    <w:rsid w:val="00905EC7"/>
    <w:rsid w:val="0091321E"/>
    <w:rsid w:val="00913946"/>
    <w:rsid w:val="009201E1"/>
    <w:rsid w:val="009210FB"/>
    <w:rsid w:val="0092547D"/>
    <w:rsid w:val="0092726B"/>
    <w:rsid w:val="00935D71"/>
    <w:rsid w:val="009361BA"/>
    <w:rsid w:val="009403FD"/>
    <w:rsid w:val="00941AF3"/>
    <w:rsid w:val="00944F78"/>
    <w:rsid w:val="009510E7"/>
    <w:rsid w:val="00952C89"/>
    <w:rsid w:val="00956320"/>
    <w:rsid w:val="009571D8"/>
    <w:rsid w:val="00961A55"/>
    <w:rsid w:val="009640F5"/>
    <w:rsid w:val="009644A7"/>
    <w:rsid w:val="009650EA"/>
    <w:rsid w:val="0097790C"/>
    <w:rsid w:val="00980073"/>
    <w:rsid w:val="0098506E"/>
    <w:rsid w:val="009872E7"/>
    <w:rsid w:val="009A44CE"/>
    <w:rsid w:val="009A4A09"/>
    <w:rsid w:val="009B10DB"/>
    <w:rsid w:val="009B4666"/>
    <w:rsid w:val="009C4DFC"/>
    <w:rsid w:val="009D1D21"/>
    <w:rsid w:val="009D44F8"/>
    <w:rsid w:val="009E3160"/>
    <w:rsid w:val="009E5988"/>
    <w:rsid w:val="009F220C"/>
    <w:rsid w:val="009F3B05"/>
    <w:rsid w:val="009F4931"/>
    <w:rsid w:val="00A05873"/>
    <w:rsid w:val="00A07B6F"/>
    <w:rsid w:val="00A14534"/>
    <w:rsid w:val="00A1681C"/>
    <w:rsid w:val="00A16DAA"/>
    <w:rsid w:val="00A20058"/>
    <w:rsid w:val="00A24162"/>
    <w:rsid w:val="00A25023"/>
    <w:rsid w:val="00A270EA"/>
    <w:rsid w:val="00A34BA2"/>
    <w:rsid w:val="00A356F4"/>
    <w:rsid w:val="00A365C4"/>
    <w:rsid w:val="00A36F27"/>
    <w:rsid w:val="00A42E32"/>
    <w:rsid w:val="00A46E63"/>
    <w:rsid w:val="00A51465"/>
    <w:rsid w:val="00A51DC5"/>
    <w:rsid w:val="00A52430"/>
    <w:rsid w:val="00A525D9"/>
    <w:rsid w:val="00A53DE1"/>
    <w:rsid w:val="00A570F1"/>
    <w:rsid w:val="00A615DC"/>
    <w:rsid w:val="00A615E1"/>
    <w:rsid w:val="00A627C7"/>
    <w:rsid w:val="00A66720"/>
    <w:rsid w:val="00A70E3D"/>
    <w:rsid w:val="00A72B97"/>
    <w:rsid w:val="00A755E8"/>
    <w:rsid w:val="00A93A5D"/>
    <w:rsid w:val="00A97993"/>
    <w:rsid w:val="00AB32F8"/>
    <w:rsid w:val="00AB610B"/>
    <w:rsid w:val="00AD0B31"/>
    <w:rsid w:val="00AD360E"/>
    <w:rsid w:val="00AD3AF5"/>
    <w:rsid w:val="00AD40FB"/>
    <w:rsid w:val="00AD782D"/>
    <w:rsid w:val="00AE4C5D"/>
    <w:rsid w:val="00AE71B0"/>
    <w:rsid w:val="00AE7650"/>
    <w:rsid w:val="00AF1D03"/>
    <w:rsid w:val="00B05E41"/>
    <w:rsid w:val="00B10EBE"/>
    <w:rsid w:val="00B2342B"/>
    <w:rsid w:val="00B236F1"/>
    <w:rsid w:val="00B23BAE"/>
    <w:rsid w:val="00B3302D"/>
    <w:rsid w:val="00B3712E"/>
    <w:rsid w:val="00B5052E"/>
    <w:rsid w:val="00B50F99"/>
    <w:rsid w:val="00B51D1B"/>
    <w:rsid w:val="00B535C4"/>
    <w:rsid w:val="00B540F4"/>
    <w:rsid w:val="00B5681F"/>
    <w:rsid w:val="00B56B9D"/>
    <w:rsid w:val="00B60FD0"/>
    <w:rsid w:val="00B622DF"/>
    <w:rsid w:val="00B6332A"/>
    <w:rsid w:val="00B71EF4"/>
    <w:rsid w:val="00B7382B"/>
    <w:rsid w:val="00B77D7B"/>
    <w:rsid w:val="00B81760"/>
    <w:rsid w:val="00B81F9D"/>
    <w:rsid w:val="00B8494C"/>
    <w:rsid w:val="00BA1546"/>
    <w:rsid w:val="00BA2747"/>
    <w:rsid w:val="00BB243C"/>
    <w:rsid w:val="00BB4E51"/>
    <w:rsid w:val="00BB7E51"/>
    <w:rsid w:val="00BC55E7"/>
    <w:rsid w:val="00BD431F"/>
    <w:rsid w:val="00BD78D5"/>
    <w:rsid w:val="00BE2D8A"/>
    <w:rsid w:val="00BE423E"/>
    <w:rsid w:val="00BE518F"/>
    <w:rsid w:val="00BF61AC"/>
    <w:rsid w:val="00C17AAD"/>
    <w:rsid w:val="00C222AC"/>
    <w:rsid w:val="00C22534"/>
    <w:rsid w:val="00C32A18"/>
    <w:rsid w:val="00C330D4"/>
    <w:rsid w:val="00C37F47"/>
    <w:rsid w:val="00C41556"/>
    <w:rsid w:val="00C42E98"/>
    <w:rsid w:val="00C446E1"/>
    <w:rsid w:val="00C47FA6"/>
    <w:rsid w:val="00C57FC6"/>
    <w:rsid w:val="00C610B7"/>
    <w:rsid w:val="00C631B6"/>
    <w:rsid w:val="00C66A7D"/>
    <w:rsid w:val="00C71F99"/>
    <w:rsid w:val="00C779DA"/>
    <w:rsid w:val="00C80A2A"/>
    <w:rsid w:val="00C8138E"/>
    <w:rsid w:val="00C814F7"/>
    <w:rsid w:val="00C856DE"/>
    <w:rsid w:val="00C91723"/>
    <w:rsid w:val="00CA4B4D"/>
    <w:rsid w:val="00CA60D2"/>
    <w:rsid w:val="00CB2C11"/>
    <w:rsid w:val="00CB35C3"/>
    <w:rsid w:val="00CC1750"/>
    <w:rsid w:val="00CC359A"/>
    <w:rsid w:val="00CC3C27"/>
    <w:rsid w:val="00CD130E"/>
    <w:rsid w:val="00CD323D"/>
    <w:rsid w:val="00CD4CA0"/>
    <w:rsid w:val="00CD5253"/>
    <w:rsid w:val="00CE1345"/>
    <w:rsid w:val="00CE4030"/>
    <w:rsid w:val="00CE64B3"/>
    <w:rsid w:val="00CE6763"/>
    <w:rsid w:val="00CF1A49"/>
    <w:rsid w:val="00CF44E5"/>
    <w:rsid w:val="00D00770"/>
    <w:rsid w:val="00D0630C"/>
    <w:rsid w:val="00D0736D"/>
    <w:rsid w:val="00D153AB"/>
    <w:rsid w:val="00D16E9A"/>
    <w:rsid w:val="00D243A9"/>
    <w:rsid w:val="00D30362"/>
    <w:rsid w:val="00D305E5"/>
    <w:rsid w:val="00D326AD"/>
    <w:rsid w:val="00D36B56"/>
    <w:rsid w:val="00D37CD3"/>
    <w:rsid w:val="00D54EEA"/>
    <w:rsid w:val="00D6009D"/>
    <w:rsid w:val="00D66A52"/>
    <w:rsid w:val="00D66EFA"/>
    <w:rsid w:val="00D72A2D"/>
    <w:rsid w:val="00D83632"/>
    <w:rsid w:val="00D859A4"/>
    <w:rsid w:val="00D86978"/>
    <w:rsid w:val="00D90D03"/>
    <w:rsid w:val="00D914F1"/>
    <w:rsid w:val="00D91A6E"/>
    <w:rsid w:val="00D92455"/>
    <w:rsid w:val="00D9377A"/>
    <w:rsid w:val="00D9521A"/>
    <w:rsid w:val="00D95CA0"/>
    <w:rsid w:val="00D96032"/>
    <w:rsid w:val="00DA256C"/>
    <w:rsid w:val="00DA3914"/>
    <w:rsid w:val="00DA59AA"/>
    <w:rsid w:val="00DA6BEF"/>
    <w:rsid w:val="00DB40FB"/>
    <w:rsid w:val="00DB6915"/>
    <w:rsid w:val="00DB7E1E"/>
    <w:rsid w:val="00DC1B78"/>
    <w:rsid w:val="00DC2A2F"/>
    <w:rsid w:val="00DC2D7F"/>
    <w:rsid w:val="00DC600B"/>
    <w:rsid w:val="00DC7155"/>
    <w:rsid w:val="00DD1AC5"/>
    <w:rsid w:val="00DD4214"/>
    <w:rsid w:val="00DE0FAA"/>
    <w:rsid w:val="00DE136D"/>
    <w:rsid w:val="00DE548B"/>
    <w:rsid w:val="00DE6534"/>
    <w:rsid w:val="00DF2786"/>
    <w:rsid w:val="00DF2CD4"/>
    <w:rsid w:val="00DF4D6C"/>
    <w:rsid w:val="00DF6D9F"/>
    <w:rsid w:val="00E01923"/>
    <w:rsid w:val="00E01A23"/>
    <w:rsid w:val="00E049FB"/>
    <w:rsid w:val="00E14498"/>
    <w:rsid w:val="00E14C43"/>
    <w:rsid w:val="00E2397A"/>
    <w:rsid w:val="00E24DC9"/>
    <w:rsid w:val="00E25494"/>
    <w:rsid w:val="00E254DB"/>
    <w:rsid w:val="00E25F53"/>
    <w:rsid w:val="00E269B3"/>
    <w:rsid w:val="00E300FC"/>
    <w:rsid w:val="00E3483B"/>
    <w:rsid w:val="00E362DB"/>
    <w:rsid w:val="00E37067"/>
    <w:rsid w:val="00E479AF"/>
    <w:rsid w:val="00E5134C"/>
    <w:rsid w:val="00E5219A"/>
    <w:rsid w:val="00E52DA9"/>
    <w:rsid w:val="00E5632B"/>
    <w:rsid w:val="00E5757B"/>
    <w:rsid w:val="00E63A0F"/>
    <w:rsid w:val="00E65726"/>
    <w:rsid w:val="00E70240"/>
    <w:rsid w:val="00E71E6B"/>
    <w:rsid w:val="00E802A2"/>
    <w:rsid w:val="00E80FA4"/>
    <w:rsid w:val="00E81CC5"/>
    <w:rsid w:val="00E85A87"/>
    <w:rsid w:val="00E85B4A"/>
    <w:rsid w:val="00E9407F"/>
    <w:rsid w:val="00E9528E"/>
    <w:rsid w:val="00E978F7"/>
    <w:rsid w:val="00EA5099"/>
    <w:rsid w:val="00EA7769"/>
    <w:rsid w:val="00EA79C9"/>
    <w:rsid w:val="00EB4902"/>
    <w:rsid w:val="00EB64ED"/>
    <w:rsid w:val="00EC1351"/>
    <w:rsid w:val="00EC26AA"/>
    <w:rsid w:val="00EC4CBF"/>
    <w:rsid w:val="00EC7FEC"/>
    <w:rsid w:val="00ED097F"/>
    <w:rsid w:val="00ED6D79"/>
    <w:rsid w:val="00EE2CA8"/>
    <w:rsid w:val="00EE78B5"/>
    <w:rsid w:val="00EF17E8"/>
    <w:rsid w:val="00EF51A3"/>
    <w:rsid w:val="00EF51D9"/>
    <w:rsid w:val="00F0514E"/>
    <w:rsid w:val="00F063DA"/>
    <w:rsid w:val="00F130DD"/>
    <w:rsid w:val="00F24884"/>
    <w:rsid w:val="00F251B5"/>
    <w:rsid w:val="00F312CB"/>
    <w:rsid w:val="00F315C3"/>
    <w:rsid w:val="00F32FBE"/>
    <w:rsid w:val="00F3777A"/>
    <w:rsid w:val="00F476C4"/>
    <w:rsid w:val="00F53ACB"/>
    <w:rsid w:val="00F57A7E"/>
    <w:rsid w:val="00F61564"/>
    <w:rsid w:val="00F61DF9"/>
    <w:rsid w:val="00F70779"/>
    <w:rsid w:val="00F81960"/>
    <w:rsid w:val="00F85AF3"/>
    <w:rsid w:val="00F8769D"/>
    <w:rsid w:val="00F9350C"/>
    <w:rsid w:val="00F94EB5"/>
    <w:rsid w:val="00F95ED0"/>
    <w:rsid w:val="00F9624D"/>
    <w:rsid w:val="00FA4D5E"/>
    <w:rsid w:val="00FA5EB7"/>
    <w:rsid w:val="00FB31C1"/>
    <w:rsid w:val="00FB45F9"/>
    <w:rsid w:val="00FB58F2"/>
    <w:rsid w:val="00FC0337"/>
    <w:rsid w:val="00FC6AEA"/>
    <w:rsid w:val="00FC70AF"/>
    <w:rsid w:val="00FD3D13"/>
    <w:rsid w:val="00FE4F10"/>
    <w:rsid w:val="00FE55A2"/>
    <w:rsid w:val="00FF1019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4271F"/>
  <w15:chartTrackingRefBased/>
  <w15:docId w15:val="{C22317E1-20F7-4E6C-982A-D9DF66EF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9C9"/>
    <w:rPr>
      <w:sz w:val="24"/>
    </w:rPr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5579C9"/>
    <w:pPr>
      <w:numPr>
        <w:numId w:val="5"/>
      </w:numPr>
      <w:spacing w:before="120"/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Greytext">
    <w:name w:val="Grey text"/>
    <w:basedOn w:val="DefaultParagraphFont"/>
    <w:uiPriority w:val="4"/>
    <w:semiHidden/>
    <w:qFormat/>
    <w:rsid w:val="005579C9"/>
    <w:rPr>
      <w:color w:val="808080" w:themeColor="background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2F2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seunghyuk-yang-7a9bb0209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remn\AppData\Roaming\Microsoft\Templates\Modern%20chronological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4CB6AFB-A7F1-4816-9409-743ABF3C64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1ADE48-6FF0-4599-9D02-6F6374F1F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6FA8DA-38A3-448B-AFEB-DB79033E5F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cover letter</Template>
  <TotalTime>4846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Seung Hyuk Yang</cp:lastModifiedBy>
  <cp:revision>87</cp:revision>
  <cp:lastPrinted>2026-03-10T04:37:00Z</cp:lastPrinted>
  <dcterms:created xsi:type="dcterms:W3CDTF">2022-06-06T04:57:00Z</dcterms:created>
  <dcterms:modified xsi:type="dcterms:W3CDTF">2026-03-10T05:25:00Z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